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ECE31" w14:textId="3292A987" w:rsidR="00E81978" w:rsidRDefault="00E81978" w:rsidP="00C01599">
      <w:pPr>
        <w:pStyle w:val="Title"/>
        <w:jc w:val="left"/>
      </w:pPr>
    </w:p>
    <w:p w14:paraId="2D090265" w14:textId="102C2E5F" w:rsidR="00E81978" w:rsidRDefault="00E81978" w:rsidP="00C01599">
      <w:pPr>
        <w:pStyle w:val="Title"/>
        <w:jc w:val="left"/>
      </w:pPr>
    </w:p>
    <w:p w14:paraId="4DADB94D" w14:textId="61EFA226" w:rsidR="00E81978" w:rsidRDefault="00AF296C" w:rsidP="00C43C85">
      <w:pPr>
        <w:pStyle w:val="Title2"/>
      </w:pPr>
      <w:sdt>
        <w:sdtPr>
          <w:alias w:val="Section title:"/>
          <w:tag w:val="Section title:"/>
          <w:id w:val="984196707"/>
          <w:placeholder>
            <w:docPart w:val="FB8BD3FDD7834FCE87E0F70DEEE0600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3F1491">
            <w:t>Milestone 3: Rest API using Express Framework</w:t>
          </w:r>
          <w:r w:rsidR="003F1491">
            <w:br/>
            <w:t>Grand Canyon University: CST-391</w:t>
          </w:r>
          <w:r w:rsidR="003F1491">
            <w:br/>
          </w:r>
          <w:proofErr w:type="spellStart"/>
          <w:r w:rsidR="003F1491">
            <w:t>Benim</w:t>
          </w:r>
          <w:proofErr w:type="spellEnd"/>
          <w:r w:rsidR="003F1491">
            <w:t>-Portfolio</w:t>
          </w:r>
          <w:r w:rsidR="003F1491">
            <w:br/>
            <w:t>Safa Bayraktar</w:t>
          </w:r>
          <w:r w:rsidR="003F1491">
            <w:br/>
            <w:t>10/14/2021</w:t>
          </w:r>
        </w:sdtContent>
      </w:sdt>
    </w:p>
    <w:sdt>
      <w:sdtPr>
        <w:alias w:val="Abstract:"/>
        <w:tag w:val="Abstract:"/>
        <w:id w:val="202146031"/>
        <w:placeholder>
          <w:docPart w:val="235A929C1ACF43C6B8DB1323E9436118"/>
        </w:placeholder>
        <w:temporary/>
        <w:showingPlcHdr/>
        <w15:appearance w15:val="hidden"/>
      </w:sdtPr>
      <w:sdtEndPr/>
      <w:sdtContent>
        <w:p w14:paraId="1CAAAC4C" w14:textId="77777777" w:rsidR="00E81978" w:rsidRDefault="005D3A03" w:rsidP="00C43C85">
          <w:pPr>
            <w:pStyle w:val="SectionTitle"/>
          </w:pPr>
          <w:r>
            <w:t>Abstract</w:t>
          </w:r>
        </w:p>
      </w:sdtContent>
    </w:sdt>
    <w:p w14:paraId="2EA9C5DF" w14:textId="7143ABB8" w:rsidR="00C01599" w:rsidRDefault="00C43C85" w:rsidP="00C43C85">
      <w:pPr>
        <w:pStyle w:val="NoSpacing"/>
      </w:pPr>
      <w:r>
        <w:tab/>
        <w:t xml:space="preserve">In this milestone, we began to build the </w:t>
      </w:r>
      <w:r w:rsidR="003F1491">
        <w:t xml:space="preserve">REST API of our </w:t>
      </w:r>
      <w:r>
        <w:t>project</w:t>
      </w:r>
      <w:r w:rsidR="003F1491">
        <w:t xml:space="preserve"> in </w:t>
      </w:r>
      <w:proofErr w:type="spellStart"/>
      <w:r w:rsidR="003F1491">
        <w:t>ExpressJS</w:t>
      </w:r>
      <w:proofErr w:type="spellEnd"/>
      <w:r>
        <w:t xml:space="preserve">, which is a personal portfolio application for me. Name of the project is a Turkish word meaning “mine” or “my” and all together it means of “my portfolio”. </w:t>
      </w:r>
      <w:r w:rsidR="00C01599">
        <w:t xml:space="preserve">Within this project, I am aiming to create a personal site where I can store all my personal information, projects, links to my social media accounts including GitHub and LinkedIn to easily connect with other developers. I would like to create multiple resumes for different job requirements such as for Cyber Security, Embedded Systems, A.I.s, Data Analysis, and Software Development. </w:t>
      </w:r>
    </w:p>
    <w:p w14:paraId="39D62C62" w14:textId="2EEF5557" w:rsidR="00E81978" w:rsidRDefault="00C01599" w:rsidP="00C43C85">
      <w:pPr>
        <w:pStyle w:val="NoSpacing"/>
      </w:pPr>
      <w:r>
        <w:t xml:space="preserve"> </w:t>
      </w:r>
    </w:p>
    <w:p w14:paraId="4D02867A" w14:textId="58701BBC" w:rsidR="00E81978" w:rsidRDefault="00C43C85" w:rsidP="00C43C85">
      <w:pPr>
        <w:pStyle w:val="Heading2"/>
      </w:pPr>
      <w:r>
        <w:t>REST API Design Report</w:t>
      </w:r>
    </w:p>
    <w:p w14:paraId="495C1F4C" w14:textId="069F0E03" w:rsidR="00C37D93" w:rsidRPr="00C31D30" w:rsidRDefault="00C37D93" w:rsidP="00C37D93">
      <w:pPr>
        <w:pStyle w:val="Heading3"/>
      </w:pPr>
      <w:r>
        <w:t>User Stories</w:t>
      </w:r>
    </w:p>
    <w:p w14:paraId="5FE4E5CE" w14:textId="395FB010" w:rsidR="00C37D93" w:rsidRPr="00C37D93" w:rsidRDefault="00C37D93" w:rsidP="00C37D93">
      <w:r>
        <w:t>There is no other than ‘Admin’ in the user stories of this project since it is only going to present me, and my personal information and I am the admin of this project.</w:t>
      </w:r>
    </w:p>
    <w:tbl>
      <w:tblPr>
        <w:tblStyle w:val="APAReport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43C85" w14:paraId="27E6D8EC" w14:textId="77777777" w:rsidTr="00C43C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</w:tcPr>
          <w:p w14:paraId="6177358F" w14:textId="65D10C3D" w:rsidR="00C43C85" w:rsidRDefault="00C43C85" w:rsidP="00C43C85">
            <w:pPr>
              <w:pStyle w:val="NoSpacing"/>
            </w:pPr>
            <w:r>
              <w:t xml:space="preserve">As a(n) </w:t>
            </w:r>
          </w:p>
        </w:tc>
        <w:tc>
          <w:tcPr>
            <w:tcW w:w="3120" w:type="dxa"/>
          </w:tcPr>
          <w:p w14:paraId="354E96E0" w14:textId="0449F148" w:rsidR="00C43C85" w:rsidRDefault="00C43C85" w:rsidP="00C43C85">
            <w:pPr>
              <w:pStyle w:val="NoSpacing"/>
            </w:pPr>
            <w:r>
              <w:t xml:space="preserve">I would like to </w:t>
            </w:r>
          </w:p>
        </w:tc>
        <w:tc>
          <w:tcPr>
            <w:tcW w:w="3120" w:type="dxa"/>
          </w:tcPr>
          <w:p w14:paraId="22FEE6BE" w14:textId="6996543F" w:rsidR="00C43C85" w:rsidRDefault="00C43C85" w:rsidP="00C43C85">
            <w:pPr>
              <w:pStyle w:val="NoSpacing"/>
            </w:pPr>
            <w:r>
              <w:t xml:space="preserve">So that </w:t>
            </w:r>
          </w:p>
        </w:tc>
      </w:tr>
      <w:tr w:rsidR="00C43C85" w14:paraId="1BD1A103" w14:textId="77777777" w:rsidTr="00C43C85">
        <w:tc>
          <w:tcPr>
            <w:tcW w:w="3120" w:type="dxa"/>
          </w:tcPr>
          <w:p w14:paraId="5E1C9DAA" w14:textId="7E48E134" w:rsidR="00C43C85" w:rsidRDefault="00C43C85" w:rsidP="00C43C85">
            <w:pPr>
              <w:pStyle w:val="NoSpacing"/>
            </w:pPr>
            <w:r>
              <w:t>Admin</w:t>
            </w:r>
          </w:p>
        </w:tc>
        <w:tc>
          <w:tcPr>
            <w:tcW w:w="3120" w:type="dxa"/>
          </w:tcPr>
          <w:p w14:paraId="0AD96AFD" w14:textId="5FFEDD9C" w:rsidR="00C43C85" w:rsidRDefault="00C43C85" w:rsidP="00C43C85">
            <w:pPr>
              <w:pStyle w:val="NoSpacing"/>
            </w:pPr>
            <w:r>
              <w:t>Pull all the portfolios from database using API call</w:t>
            </w:r>
          </w:p>
        </w:tc>
        <w:tc>
          <w:tcPr>
            <w:tcW w:w="3120" w:type="dxa"/>
          </w:tcPr>
          <w:p w14:paraId="51EA126C" w14:textId="07D96F82" w:rsidR="00C43C85" w:rsidRDefault="00C43C85" w:rsidP="00C43C85">
            <w:pPr>
              <w:pStyle w:val="NoSpacing"/>
            </w:pPr>
            <w:r>
              <w:t xml:space="preserve">I can view </w:t>
            </w:r>
            <w:r w:rsidR="00C01599">
              <w:t>content</w:t>
            </w:r>
            <w:r>
              <w:t xml:space="preserve"> of the portfolios</w:t>
            </w:r>
          </w:p>
        </w:tc>
      </w:tr>
      <w:tr w:rsidR="00C43C85" w14:paraId="2D5680D8" w14:textId="77777777" w:rsidTr="00C43C85">
        <w:tc>
          <w:tcPr>
            <w:tcW w:w="3120" w:type="dxa"/>
          </w:tcPr>
          <w:p w14:paraId="541AB985" w14:textId="2657ED97" w:rsidR="00C43C85" w:rsidRDefault="00C43C85" w:rsidP="00C43C85">
            <w:pPr>
              <w:pStyle w:val="NoSpacing"/>
            </w:pPr>
            <w:r>
              <w:t>Admin</w:t>
            </w:r>
          </w:p>
        </w:tc>
        <w:tc>
          <w:tcPr>
            <w:tcW w:w="3120" w:type="dxa"/>
          </w:tcPr>
          <w:p w14:paraId="204BFD75" w14:textId="68CCC3B7" w:rsidR="00C43C85" w:rsidRDefault="00C43C85" w:rsidP="00C43C85">
            <w:pPr>
              <w:pStyle w:val="NoSpacing"/>
            </w:pPr>
            <w:r>
              <w:t xml:space="preserve">Be able to create a portfolio sending an API </w:t>
            </w:r>
            <w:r w:rsidR="00C01599">
              <w:t>Post</w:t>
            </w:r>
          </w:p>
        </w:tc>
        <w:tc>
          <w:tcPr>
            <w:tcW w:w="3120" w:type="dxa"/>
          </w:tcPr>
          <w:p w14:paraId="1E4738B0" w14:textId="1FAD7477" w:rsidR="00C43C85" w:rsidRDefault="00C43C85" w:rsidP="00C43C85">
            <w:pPr>
              <w:pStyle w:val="NoSpacing"/>
            </w:pPr>
            <w:r>
              <w:t xml:space="preserve">I can add more portfolios to site without going through database </w:t>
            </w:r>
          </w:p>
        </w:tc>
      </w:tr>
      <w:tr w:rsidR="00C43C85" w14:paraId="7E213A17" w14:textId="77777777" w:rsidTr="00C43C85">
        <w:tc>
          <w:tcPr>
            <w:tcW w:w="3120" w:type="dxa"/>
          </w:tcPr>
          <w:p w14:paraId="6116789C" w14:textId="2FC74E46" w:rsidR="00C43C85" w:rsidRDefault="00C43C85" w:rsidP="00C43C85">
            <w:pPr>
              <w:pStyle w:val="NoSpacing"/>
            </w:pPr>
            <w:r>
              <w:t>Admin</w:t>
            </w:r>
          </w:p>
        </w:tc>
        <w:tc>
          <w:tcPr>
            <w:tcW w:w="3120" w:type="dxa"/>
          </w:tcPr>
          <w:p w14:paraId="361DD86E" w14:textId="539F3926" w:rsidR="00C43C85" w:rsidRDefault="00C01599" w:rsidP="00C43C85">
            <w:pPr>
              <w:pStyle w:val="NoSpacing"/>
            </w:pPr>
            <w:r>
              <w:t>Be able to modify/update an existing portfolio sending an API Put</w:t>
            </w:r>
          </w:p>
        </w:tc>
        <w:tc>
          <w:tcPr>
            <w:tcW w:w="3120" w:type="dxa"/>
          </w:tcPr>
          <w:p w14:paraId="3204D30C" w14:textId="388DD00A" w:rsidR="00C43C85" w:rsidRDefault="00C01599" w:rsidP="00C43C85">
            <w:pPr>
              <w:pStyle w:val="NoSpacing"/>
            </w:pPr>
            <w:r>
              <w:t>I can manage portfolios on site without going through database</w:t>
            </w:r>
          </w:p>
        </w:tc>
      </w:tr>
      <w:tr w:rsidR="00C01599" w14:paraId="687AE934" w14:textId="77777777" w:rsidTr="00C43C85">
        <w:tc>
          <w:tcPr>
            <w:tcW w:w="3120" w:type="dxa"/>
          </w:tcPr>
          <w:p w14:paraId="22961244" w14:textId="58CD4039" w:rsidR="00C01599" w:rsidRDefault="00C01599" w:rsidP="00C43C85">
            <w:pPr>
              <w:pStyle w:val="NoSpacing"/>
            </w:pPr>
            <w:r>
              <w:t>Admin</w:t>
            </w:r>
          </w:p>
        </w:tc>
        <w:tc>
          <w:tcPr>
            <w:tcW w:w="3120" w:type="dxa"/>
          </w:tcPr>
          <w:p w14:paraId="724770E0" w14:textId="6B43312D" w:rsidR="00C01599" w:rsidRDefault="00C01599" w:rsidP="00C43C85">
            <w:pPr>
              <w:pStyle w:val="NoSpacing"/>
            </w:pPr>
            <w:r>
              <w:t>Be able to delete an existing portfolio sending an API Delete</w:t>
            </w:r>
          </w:p>
        </w:tc>
        <w:tc>
          <w:tcPr>
            <w:tcW w:w="3120" w:type="dxa"/>
          </w:tcPr>
          <w:p w14:paraId="39C227BA" w14:textId="6F738E15" w:rsidR="00C01599" w:rsidRDefault="00C01599" w:rsidP="00C43C85">
            <w:pPr>
              <w:pStyle w:val="NoSpacing"/>
            </w:pPr>
            <w:r>
              <w:t>I can remove portfolios from site without going through database</w:t>
            </w:r>
          </w:p>
        </w:tc>
      </w:tr>
      <w:tr w:rsidR="00C01599" w14:paraId="25692DEB" w14:textId="77777777" w:rsidTr="00C43C85">
        <w:tc>
          <w:tcPr>
            <w:tcW w:w="3120" w:type="dxa"/>
          </w:tcPr>
          <w:p w14:paraId="7B23CEEC" w14:textId="18197217" w:rsidR="00C01599" w:rsidRDefault="00C01599" w:rsidP="00C01599">
            <w:pPr>
              <w:pStyle w:val="NoSpacing"/>
            </w:pPr>
            <w:r>
              <w:t>Admin</w:t>
            </w:r>
          </w:p>
        </w:tc>
        <w:tc>
          <w:tcPr>
            <w:tcW w:w="3120" w:type="dxa"/>
          </w:tcPr>
          <w:p w14:paraId="27C63C41" w14:textId="189ED667" w:rsidR="00C01599" w:rsidRDefault="00C01599" w:rsidP="00C01599">
            <w:pPr>
              <w:pStyle w:val="NoSpacing"/>
            </w:pPr>
            <w:r>
              <w:t>Pull all the skills from database using API call</w:t>
            </w:r>
          </w:p>
        </w:tc>
        <w:tc>
          <w:tcPr>
            <w:tcW w:w="3120" w:type="dxa"/>
          </w:tcPr>
          <w:p w14:paraId="7B0261A7" w14:textId="51EBB697" w:rsidR="00C01599" w:rsidRDefault="00C01599" w:rsidP="00C01599">
            <w:pPr>
              <w:pStyle w:val="NoSpacing"/>
            </w:pPr>
            <w:r>
              <w:t>I can view content of the skills associated with a portfolio</w:t>
            </w:r>
          </w:p>
        </w:tc>
      </w:tr>
      <w:tr w:rsidR="00C01599" w14:paraId="5BCF9C89" w14:textId="77777777" w:rsidTr="00C43C85">
        <w:tc>
          <w:tcPr>
            <w:tcW w:w="3120" w:type="dxa"/>
          </w:tcPr>
          <w:p w14:paraId="31C1AEEA" w14:textId="46B50ECF" w:rsidR="00C01599" w:rsidRDefault="00C01599" w:rsidP="00C01599">
            <w:pPr>
              <w:pStyle w:val="NoSpacing"/>
            </w:pPr>
            <w:r>
              <w:t>Admin</w:t>
            </w:r>
          </w:p>
        </w:tc>
        <w:tc>
          <w:tcPr>
            <w:tcW w:w="3120" w:type="dxa"/>
          </w:tcPr>
          <w:p w14:paraId="6E602364" w14:textId="611B02F9" w:rsidR="00C01599" w:rsidRDefault="00C01599" w:rsidP="00C01599">
            <w:pPr>
              <w:pStyle w:val="NoSpacing"/>
            </w:pPr>
            <w:r>
              <w:t>Be able to create skills sending an API Post</w:t>
            </w:r>
          </w:p>
        </w:tc>
        <w:tc>
          <w:tcPr>
            <w:tcW w:w="3120" w:type="dxa"/>
          </w:tcPr>
          <w:p w14:paraId="793AB21B" w14:textId="7503983F" w:rsidR="00C01599" w:rsidRDefault="00C01599" w:rsidP="00C01599">
            <w:pPr>
              <w:pStyle w:val="NoSpacing"/>
            </w:pPr>
            <w:r>
              <w:t xml:space="preserve">I can add more skills to site that are associated </w:t>
            </w:r>
            <w:proofErr w:type="gramStart"/>
            <w:r>
              <w:t>with  a</w:t>
            </w:r>
            <w:proofErr w:type="gramEnd"/>
            <w:r>
              <w:t xml:space="preserve"> portfolio without going through database </w:t>
            </w:r>
          </w:p>
        </w:tc>
      </w:tr>
      <w:tr w:rsidR="00C01599" w14:paraId="790B6174" w14:textId="77777777" w:rsidTr="00C43C85">
        <w:tc>
          <w:tcPr>
            <w:tcW w:w="3120" w:type="dxa"/>
          </w:tcPr>
          <w:p w14:paraId="41E81EF4" w14:textId="44A68F62" w:rsidR="00C01599" w:rsidRDefault="00C01599" w:rsidP="00C01599">
            <w:pPr>
              <w:pStyle w:val="NoSpacing"/>
            </w:pPr>
            <w:r>
              <w:lastRenderedPageBreak/>
              <w:t>Admin</w:t>
            </w:r>
          </w:p>
        </w:tc>
        <w:tc>
          <w:tcPr>
            <w:tcW w:w="3120" w:type="dxa"/>
          </w:tcPr>
          <w:p w14:paraId="00F83DFA" w14:textId="18A65DE9" w:rsidR="00C01599" w:rsidRDefault="00C01599" w:rsidP="00C01599">
            <w:pPr>
              <w:pStyle w:val="NoSpacing"/>
            </w:pPr>
            <w:r>
              <w:t>Be able to modify/update existing skills sending an API Put</w:t>
            </w:r>
          </w:p>
        </w:tc>
        <w:tc>
          <w:tcPr>
            <w:tcW w:w="3120" w:type="dxa"/>
          </w:tcPr>
          <w:p w14:paraId="4E6E504C" w14:textId="42211385" w:rsidR="00C01599" w:rsidRDefault="00C01599" w:rsidP="00C01599">
            <w:pPr>
              <w:pStyle w:val="NoSpacing"/>
            </w:pPr>
            <w:r>
              <w:t>I can manage skills on site without going through database</w:t>
            </w:r>
          </w:p>
        </w:tc>
      </w:tr>
      <w:tr w:rsidR="00C01599" w14:paraId="6FB70CFA" w14:textId="77777777" w:rsidTr="00C43C85">
        <w:tc>
          <w:tcPr>
            <w:tcW w:w="3120" w:type="dxa"/>
          </w:tcPr>
          <w:p w14:paraId="52D0BCC1" w14:textId="5C79B892" w:rsidR="00C01599" w:rsidRDefault="00C01599" w:rsidP="00C01599">
            <w:pPr>
              <w:pStyle w:val="NoSpacing"/>
            </w:pPr>
            <w:r>
              <w:t>Admin</w:t>
            </w:r>
          </w:p>
        </w:tc>
        <w:tc>
          <w:tcPr>
            <w:tcW w:w="3120" w:type="dxa"/>
          </w:tcPr>
          <w:p w14:paraId="2CE60750" w14:textId="14C17380" w:rsidR="00C01599" w:rsidRDefault="00C01599" w:rsidP="00C01599">
            <w:pPr>
              <w:pStyle w:val="NoSpacing"/>
            </w:pPr>
            <w:r>
              <w:t>Be able to delete existing skills sending an API Delete</w:t>
            </w:r>
          </w:p>
        </w:tc>
        <w:tc>
          <w:tcPr>
            <w:tcW w:w="3120" w:type="dxa"/>
          </w:tcPr>
          <w:p w14:paraId="0FB361AE" w14:textId="5C8EB17D" w:rsidR="00C01599" w:rsidRDefault="00C01599" w:rsidP="00C01599">
            <w:pPr>
              <w:pStyle w:val="NoSpacing"/>
            </w:pPr>
            <w:r>
              <w:t>I can remove skills from site without going through database</w:t>
            </w:r>
          </w:p>
        </w:tc>
      </w:tr>
    </w:tbl>
    <w:p w14:paraId="53F2AE67" w14:textId="7B511342" w:rsidR="00C37D93" w:rsidRDefault="00C37D93" w:rsidP="00C43C85">
      <w:pPr>
        <w:pStyle w:val="NoSpacing"/>
      </w:pPr>
    </w:p>
    <w:p w14:paraId="46768E22" w14:textId="48974A81" w:rsidR="00C37D93" w:rsidRPr="00C31D30" w:rsidRDefault="00C37D93" w:rsidP="00C37D93">
      <w:pPr>
        <w:pStyle w:val="Heading3"/>
      </w:pPr>
      <w:r>
        <w:t>Initial Database Design</w:t>
      </w:r>
    </w:p>
    <w:p w14:paraId="7A33D1E1" w14:textId="287322A0" w:rsidR="00DB6607" w:rsidRDefault="003F1491" w:rsidP="00DB6607">
      <w:r>
        <w:t xml:space="preserve">This project does not require registration and login features, therefore no need for a user table. These two tables will allow me to create portfolio of my need and add as many skills as I want to. </w:t>
      </w:r>
    </w:p>
    <w:p w14:paraId="75C626B7" w14:textId="0709A0DB" w:rsidR="00C37D93" w:rsidRDefault="00DB6607" w:rsidP="00C37D93">
      <w:pPr>
        <w:rPr>
          <w:b/>
          <w:bCs/>
        </w:rPr>
      </w:pPr>
      <w:r>
        <w:rPr>
          <w:noProof/>
        </w:rPr>
        <w:drawing>
          <wp:inline distT="0" distB="0" distL="0" distR="0" wp14:anchorId="67D166D8" wp14:editId="63E5EEDE">
            <wp:extent cx="4200525" cy="2838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CD478" w14:textId="380138D0" w:rsidR="00C37D93" w:rsidRDefault="00C37D93" w:rsidP="00DB288F">
      <w:r>
        <w:t>The portfolio table stores the data such as my personal name, my GPA in GCU, link of my uploaded resume, education information</w:t>
      </w:r>
      <w:r w:rsidR="00DB6607">
        <w:t>.</w:t>
      </w:r>
      <w:r w:rsidR="00DB288F">
        <w:t xml:space="preserve"> There is one-to-many relationship between `portfolio` and `skills` tables. `skills` tables has a column of primary key coming from `portfolio` table to identify the association of the `skills` table. Lastly, the `</w:t>
      </w:r>
      <w:proofErr w:type="spellStart"/>
      <w:r w:rsidR="00DB288F">
        <w:t>hibernate_sequence</w:t>
      </w:r>
      <w:proofErr w:type="spellEnd"/>
      <w:r w:rsidR="00DB288F">
        <w:t xml:space="preserve">` is generated by the JPA implementation and not sure if it is necessary to keep it up in the database. </w:t>
      </w:r>
    </w:p>
    <w:p w14:paraId="21ED5A8E" w14:textId="77777777" w:rsidR="00227EEF" w:rsidRDefault="00227EEF" w:rsidP="00DB288F"/>
    <w:p w14:paraId="50CC8EE2" w14:textId="72361CB3" w:rsidR="00DB288F" w:rsidRPr="00C31D30" w:rsidRDefault="00DB288F" w:rsidP="00DB288F">
      <w:pPr>
        <w:pStyle w:val="Heading3"/>
      </w:pPr>
      <w:r>
        <w:lastRenderedPageBreak/>
        <w:t>API Documentation</w:t>
      </w:r>
    </w:p>
    <w:p w14:paraId="52924B8B" w14:textId="5CFC1DFE" w:rsidR="00DB288F" w:rsidRDefault="00DB288F" w:rsidP="00DB288F">
      <w:r>
        <w:t xml:space="preserve">For the API documentation, I used the Swagger to create a template of </w:t>
      </w:r>
      <w:proofErr w:type="spellStart"/>
      <w:r>
        <w:t>Benim</w:t>
      </w:r>
      <w:proofErr w:type="spellEnd"/>
      <w:r>
        <w:t>-Portfolio project. The export of the Swagger documentation is included within the submission.</w:t>
      </w:r>
    </w:p>
    <w:p w14:paraId="4F1773B6" w14:textId="021B86B0" w:rsidR="00227EEF" w:rsidRDefault="00227EEF" w:rsidP="00227EEF">
      <w:pPr>
        <w:ind w:firstLine="0"/>
      </w:pPr>
      <w:r>
        <w:t xml:space="preserve">Swagger Link: </w:t>
      </w:r>
      <w:hyperlink r:id="rId10" w:anchor="/" w:history="1">
        <w:r w:rsidRPr="00F26792">
          <w:rPr>
            <w:rStyle w:val="Hyperlink"/>
          </w:rPr>
          <w:t>https://app.swagg</w:t>
        </w:r>
        <w:r w:rsidRPr="00F26792">
          <w:rPr>
            <w:rStyle w:val="Hyperlink"/>
          </w:rPr>
          <w:t>e</w:t>
        </w:r>
        <w:r w:rsidRPr="00F26792">
          <w:rPr>
            <w:rStyle w:val="Hyperlink"/>
          </w:rPr>
          <w:t>rhub.com/apis/goktan507/Benim-Portfolio/1.0.0#/</w:t>
        </w:r>
      </w:hyperlink>
    </w:p>
    <w:p w14:paraId="750ABCFD" w14:textId="77777777" w:rsidR="00227EEF" w:rsidRDefault="00227EEF" w:rsidP="00227EEF">
      <w:pPr>
        <w:ind w:firstLine="0"/>
      </w:pPr>
    </w:p>
    <w:p w14:paraId="5CE3350B" w14:textId="6314E453" w:rsidR="00DB288F" w:rsidRPr="00C31D30" w:rsidRDefault="00DB288F" w:rsidP="00DB288F">
      <w:pPr>
        <w:pStyle w:val="Heading3"/>
      </w:pPr>
      <w:r>
        <w:t>Risks</w:t>
      </w:r>
    </w:p>
    <w:p w14:paraId="1376DB10" w14:textId="378023A0" w:rsidR="00DB288F" w:rsidRPr="00DB288F" w:rsidRDefault="00DB288F" w:rsidP="00DB288F">
      <w:pPr>
        <w:pStyle w:val="ListParagraph"/>
        <w:numPr>
          <w:ilvl w:val="0"/>
          <w:numId w:val="16"/>
        </w:numPr>
        <w:rPr>
          <w:b/>
          <w:bCs/>
        </w:rPr>
      </w:pPr>
      <w:r>
        <w:t>Lack of knowledge on the Spring Boot Framework</w:t>
      </w:r>
    </w:p>
    <w:p w14:paraId="49E39215" w14:textId="47CAA312" w:rsidR="00DB288F" w:rsidRPr="00DB288F" w:rsidRDefault="00DB288F" w:rsidP="00DB288F">
      <w:pPr>
        <w:pStyle w:val="ListParagraph"/>
        <w:numPr>
          <w:ilvl w:val="0"/>
          <w:numId w:val="16"/>
        </w:numPr>
        <w:rPr>
          <w:b/>
          <w:bCs/>
        </w:rPr>
      </w:pPr>
      <w:r>
        <w:t>GitHub’s API implementation to request all the repositories of a given profile</w:t>
      </w:r>
    </w:p>
    <w:p w14:paraId="70677BD7" w14:textId="77777777" w:rsidR="00C43C85" w:rsidRDefault="00C43C85" w:rsidP="00C43C85">
      <w:pPr>
        <w:pStyle w:val="NoSpacing"/>
      </w:pPr>
    </w:p>
    <w:p w14:paraId="4D06CBBC" w14:textId="18AB3B26" w:rsidR="00C43C85" w:rsidRPr="00C31D30" w:rsidRDefault="00C43C85" w:rsidP="00C43C85">
      <w:pPr>
        <w:pStyle w:val="Heading2"/>
      </w:pPr>
      <w:r>
        <w:t>Functionality</w:t>
      </w:r>
    </w:p>
    <w:p w14:paraId="0A69EA6A" w14:textId="3D323A1A" w:rsidR="00AC28B4" w:rsidRDefault="00DB6607" w:rsidP="00C43C85">
      <w:pPr>
        <w:pStyle w:val="NoSpacing"/>
      </w:pPr>
      <w:r>
        <w:t xml:space="preserve">Screencast: </w:t>
      </w:r>
      <w:r w:rsidR="00F84AF2">
        <w:t xml:space="preserve"> </w:t>
      </w:r>
      <w:hyperlink r:id="rId11" w:history="1">
        <w:r w:rsidR="00AC28B4" w:rsidRPr="00DF67D2">
          <w:rPr>
            <w:rStyle w:val="Hyperlink"/>
          </w:rPr>
          <w:t>https://www.loom.com/share/e7915aa36bed4cacba9055c067e7e66d</w:t>
        </w:r>
      </w:hyperlink>
    </w:p>
    <w:p w14:paraId="42035439" w14:textId="77777777" w:rsidR="00F84AF2" w:rsidRDefault="00F84AF2" w:rsidP="00C43C85">
      <w:pPr>
        <w:pStyle w:val="NoSpacing"/>
      </w:pPr>
    </w:p>
    <w:p w14:paraId="466A477A" w14:textId="09CE270F" w:rsidR="00C43C85" w:rsidRPr="00C31D30" w:rsidRDefault="00C43C85" w:rsidP="00C43C85">
      <w:pPr>
        <w:pStyle w:val="Heading2"/>
      </w:pPr>
      <w:r>
        <w:t>Code Efficiency</w:t>
      </w:r>
    </w:p>
    <w:p w14:paraId="7C232489" w14:textId="1F621457" w:rsidR="00C43C85" w:rsidRDefault="00DB6607" w:rsidP="00DB6607">
      <w:pPr>
        <w:pStyle w:val="NoSpacing"/>
        <w:ind w:firstLine="720"/>
      </w:pPr>
      <w:r>
        <w:t xml:space="preserve">This project is designed using </w:t>
      </w:r>
      <w:proofErr w:type="spellStart"/>
      <w:r w:rsidR="00800E3C">
        <w:t>ExpressJS</w:t>
      </w:r>
      <w:proofErr w:type="spellEnd"/>
      <w:r w:rsidR="00800E3C">
        <w:t xml:space="preserve"> </w:t>
      </w:r>
      <w:r>
        <w:t>framework</w:t>
      </w:r>
      <w:r w:rsidR="00800E3C">
        <w:t>.</w:t>
      </w:r>
      <w:r>
        <w:t xml:space="preserve"> MVC and N-Layer implementation has been applied to this project to organize </w:t>
      </w:r>
      <w:r w:rsidR="00800E3C">
        <w:t xml:space="preserve">some of </w:t>
      </w:r>
      <w:r>
        <w:t xml:space="preserve">the models, views, and controllers including all the necessary </w:t>
      </w:r>
      <w:r w:rsidR="00800E3C">
        <w:t xml:space="preserve">DTO, </w:t>
      </w:r>
      <w:r>
        <w:t>DAO and business services to act like a bridge in between controllers and DAO services.</w:t>
      </w:r>
    </w:p>
    <w:sdt>
      <w:sdtPr>
        <w:rPr>
          <w:rFonts w:asciiTheme="minorHAnsi" w:eastAsiaTheme="minorEastAsia" w:hAnsiTheme="minorHAnsi" w:cstheme="minorBidi"/>
        </w:rPr>
        <w:id w:val="62297111"/>
        <w:docPartObj>
          <w:docPartGallery w:val="Bibliographies"/>
          <w:docPartUnique/>
        </w:docPartObj>
      </w:sdtPr>
      <w:sdtEndPr/>
      <w:sdtContent>
        <w:p w14:paraId="43F5D76C" w14:textId="77777777" w:rsidR="00E81978" w:rsidRDefault="005D3A03" w:rsidP="00C43C85">
          <w:pPr>
            <w:pStyle w:val="SectionTitle"/>
          </w:pPr>
          <w:r>
            <w:t>References</w:t>
          </w:r>
        </w:p>
        <w:p w14:paraId="50E84858" w14:textId="7D2A7E1C" w:rsidR="00227EEF" w:rsidRDefault="00227EEF" w:rsidP="00227EEF">
          <w:pPr>
            <w:pStyle w:val="Bibliography"/>
          </w:pPr>
          <w:r>
            <w:t xml:space="preserve">API Documentation. </w:t>
          </w:r>
          <w:r>
            <w:rPr>
              <w:i/>
              <w:iCs/>
            </w:rPr>
            <w:t xml:space="preserve">Swagger. </w:t>
          </w:r>
          <w:r>
            <w:t xml:space="preserve">Data retrieved from </w:t>
          </w:r>
          <w:hyperlink r:id="rId12" w:history="1">
            <w:r w:rsidR="00F84AF2" w:rsidRPr="00F26792">
              <w:rPr>
                <w:rStyle w:val="Hyperlink"/>
              </w:rPr>
              <w:t>https://app.swaggerhub.com/home</w:t>
            </w:r>
          </w:hyperlink>
          <w:r w:rsidRPr="00227EEF">
            <w:t xml:space="preserve"> </w:t>
          </w:r>
        </w:p>
        <w:p w14:paraId="0A24D343" w14:textId="71BBC40B" w:rsidR="00F84AF2" w:rsidRDefault="00F84AF2" w:rsidP="00F84AF2">
          <w:pPr>
            <w:ind w:firstLine="0"/>
          </w:pPr>
          <w:r>
            <w:t xml:space="preserve">Screencast demonstration. </w:t>
          </w:r>
          <w:r>
            <w:rPr>
              <w:i/>
              <w:iCs/>
            </w:rPr>
            <w:t xml:space="preserve">Loom Video. </w:t>
          </w:r>
          <w:r>
            <w:t xml:space="preserve">Data retrieved from </w:t>
          </w:r>
          <w:hyperlink r:id="rId13" w:history="1">
            <w:r w:rsidRPr="00F26792">
              <w:rPr>
                <w:rStyle w:val="Hyperlink"/>
              </w:rPr>
              <w:t>https://www.loom.com/</w:t>
            </w:r>
          </w:hyperlink>
        </w:p>
        <w:p w14:paraId="0AEBE4F9" w14:textId="3E7CB2E8" w:rsidR="00E81978" w:rsidRDefault="00C31D30" w:rsidP="00227EEF">
          <w:pPr>
            <w:pStyle w:val="Bibliography"/>
          </w:pPr>
          <w:r>
            <w:fldChar w:fldCharType="begin"/>
          </w:r>
          <w:r>
            <w:instrText xml:space="preserve"> BIBLIOGRAPHY </w:instrText>
          </w:r>
          <w:r w:rsidR="00AF296C">
            <w:fldChar w:fldCharType="separate"/>
          </w:r>
          <w:r>
            <w:rPr>
              <w:b/>
              <w:bCs/>
              <w:noProof/>
            </w:rPr>
            <w:fldChar w:fldCharType="end"/>
          </w:r>
        </w:p>
      </w:sdtContent>
    </w:sdt>
    <w:sectPr w:rsidR="00E81978">
      <w:headerReference w:type="default" r:id="rId14"/>
      <w:head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C2D8C" w14:textId="77777777" w:rsidR="00AF296C" w:rsidRDefault="00AF296C">
      <w:pPr>
        <w:spacing w:line="240" w:lineRule="auto"/>
      </w:pPr>
      <w:r>
        <w:separator/>
      </w:r>
    </w:p>
    <w:p w14:paraId="55BC107A" w14:textId="77777777" w:rsidR="00AF296C" w:rsidRDefault="00AF296C"/>
  </w:endnote>
  <w:endnote w:type="continuationSeparator" w:id="0">
    <w:p w14:paraId="2C99440F" w14:textId="77777777" w:rsidR="00AF296C" w:rsidRDefault="00AF296C">
      <w:pPr>
        <w:spacing w:line="240" w:lineRule="auto"/>
      </w:pPr>
      <w:r>
        <w:continuationSeparator/>
      </w:r>
    </w:p>
    <w:p w14:paraId="0ED4C905" w14:textId="77777777" w:rsidR="00AF296C" w:rsidRDefault="00AF29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6E59" w14:textId="77777777" w:rsidR="00AF296C" w:rsidRDefault="00AF296C">
      <w:pPr>
        <w:spacing w:line="240" w:lineRule="auto"/>
      </w:pPr>
      <w:r>
        <w:separator/>
      </w:r>
    </w:p>
    <w:p w14:paraId="5A23189C" w14:textId="77777777" w:rsidR="00AF296C" w:rsidRDefault="00AF296C"/>
  </w:footnote>
  <w:footnote w:type="continuationSeparator" w:id="0">
    <w:p w14:paraId="6DA72335" w14:textId="77777777" w:rsidR="00AF296C" w:rsidRDefault="00AF296C">
      <w:pPr>
        <w:spacing w:line="240" w:lineRule="auto"/>
      </w:pPr>
      <w:r>
        <w:continuationSeparator/>
      </w:r>
    </w:p>
    <w:p w14:paraId="3FFEA5C2" w14:textId="77777777" w:rsidR="00AF296C" w:rsidRDefault="00AF29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EE716" w14:textId="7A96F9A8" w:rsidR="00E81978" w:rsidRDefault="00AF296C">
    <w:pPr>
      <w:pStyle w:val="Header"/>
    </w:pPr>
    <w:sdt>
      <w:sdtPr>
        <w:rPr>
          <w:rStyle w:val="Strong"/>
        </w:rPr>
        <w:alias w:val="Running head"/>
        <w:tag w:val=""/>
        <w:id w:val="12739865"/>
        <w:placeholder>
          <w:docPart w:val="5A9DDF734F394D92B998CD9D4B22161F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C43C85">
          <w:rPr>
            <w:rStyle w:val="Strong"/>
          </w:rPr>
          <w:t>Benim-portfolio</w:t>
        </w:r>
      </w:sdtContent>
    </w:sdt>
    <w:r w:rsidR="005D3A03">
      <w:rPr>
        <w:rStyle w:val="Strong"/>
      </w:rPr>
      <w:ptab w:relativeTo="margin" w:alignment="right" w:leader="none"/>
    </w:r>
    <w:r w:rsidR="005D3A03">
      <w:rPr>
        <w:rStyle w:val="Strong"/>
      </w:rPr>
      <w:fldChar w:fldCharType="begin"/>
    </w:r>
    <w:r w:rsidR="005D3A03">
      <w:rPr>
        <w:rStyle w:val="Strong"/>
      </w:rPr>
      <w:instrText xml:space="preserve"> PAGE   \* MERGEFORMAT </w:instrText>
    </w:r>
    <w:r w:rsidR="005D3A03">
      <w:rPr>
        <w:rStyle w:val="Strong"/>
      </w:rPr>
      <w:fldChar w:fldCharType="separate"/>
    </w:r>
    <w:r w:rsidR="000D3F41">
      <w:rPr>
        <w:rStyle w:val="Strong"/>
        <w:noProof/>
      </w:rPr>
      <w:t>8</w:t>
    </w:r>
    <w:r w:rsidR="005D3A03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A2377" w14:textId="081A5826" w:rsidR="00E81978" w:rsidRDefault="00C43C85">
    <w:pPr>
      <w:pStyle w:val="Header"/>
      <w:rPr>
        <w:rStyle w:val="Strong"/>
      </w:rPr>
    </w:pPr>
    <w:r>
      <w:rPr>
        <w:rStyle w:val="Strong"/>
      </w:rPr>
      <w:t>Benim-Portfolio</w:t>
    </w:r>
    <w:r w:rsidR="005D3A03">
      <w:rPr>
        <w:rStyle w:val="Strong"/>
      </w:rPr>
      <w:ptab w:relativeTo="margin" w:alignment="right" w:leader="none"/>
    </w:r>
    <w:r w:rsidR="005D3A03">
      <w:rPr>
        <w:rStyle w:val="Strong"/>
      </w:rPr>
      <w:fldChar w:fldCharType="begin"/>
    </w:r>
    <w:r w:rsidR="005D3A03">
      <w:rPr>
        <w:rStyle w:val="Strong"/>
      </w:rPr>
      <w:instrText xml:space="preserve"> PAGE   \* MERGEFORMAT </w:instrText>
    </w:r>
    <w:r w:rsidR="005D3A03">
      <w:rPr>
        <w:rStyle w:val="Strong"/>
      </w:rPr>
      <w:fldChar w:fldCharType="separate"/>
    </w:r>
    <w:r w:rsidR="000D3F41">
      <w:rPr>
        <w:rStyle w:val="Strong"/>
        <w:noProof/>
      </w:rPr>
      <w:t>1</w:t>
    </w:r>
    <w:r w:rsidR="005D3A03">
      <w:rPr>
        <w:rStyle w:val="Strong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3C63640C"/>
    <w:multiLevelType w:val="hybridMultilevel"/>
    <w:tmpl w:val="C7A806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  <w:num w:numId="12">
    <w:abstractNumId w:val="14"/>
  </w:num>
  <w:num w:numId="13">
    <w:abstractNumId w:val="12"/>
  </w:num>
  <w:num w:numId="14">
    <w:abstractNumId w:val="11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C85"/>
    <w:rsid w:val="000D3F41"/>
    <w:rsid w:val="00227EEF"/>
    <w:rsid w:val="00355DCA"/>
    <w:rsid w:val="003F1491"/>
    <w:rsid w:val="00551A02"/>
    <w:rsid w:val="005534FA"/>
    <w:rsid w:val="005B7AB2"/>
    <w:rsid w:val="005D3A03"/>
    <w:rsid w:val="0071194B"/>
    <w:rsid w:val="008002C0"/>
    <w:rsid w:val="00800E3C"/>
    <w:rsid w:val="008C5323"/>
    <w:rsid w:val="009A6A3B"/>
    <w:rsid w:val="00AC28B4"/>
    <w:rsid w:val="00AF296C"/>
    <w:rsid w:val="00B823AA"/>
    <w:rsid w:val="00BA45DB"/>
    <w:rsid w:val="00BF4184"/>
    <w:rsid w:val="00C01599"/>
    <w:rsid w:val="00C0601E"/>
    <w:rsid w:val="00C31D30"/>
    <w:rsid w:val="00C37D93"/>
    <w:rsid w:val="00C43C85"/>
    <w:rsid w:val="00CD6E39"/>
    <w:rsid w:val="00CF6E91"/>
    <w:rsid w:val="00D85B68"/>
    <w:rsid w:val="00DB288F"/>
    <w:rsid w:val="00DB6607"/>
    <w:rsid w:val="00E6004D"/>
    <w:rsid w:val="00E81978"/>
    <w:rsid w:val="00F379B7"/>
    <w:rsid w:val="00F525FA"/>
    <w:rsid w:val="00F84AF2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EBBFB"/>
  <w15:chartTrackingRefBased/>
  <w15:docId w15:val="{00A14600-35B5-4F1B-86B0-53074448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F41"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  <w:style w:type="character" w:styleId="Hyperlink">
    <w:name w:val="Hyperlink"/>
    <w:basedOn w:val="DefaultParagraphFont"/>
    <w:uiPriority w:val="99"/>
    <w:unhideWhenUsed/>
    <w:rsid w:val="00227EEF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loom.com/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app.swaggerhub.com/home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oom.com/share/e7915aa36bed4cacba9055c067e7e66d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s://app.swaggerhub.com/apis/goktan507/Benim-Portfolio/1.0.0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ktan\AppData\Roaming\Microsoft\Templates\APA%20style%20report%20(6th%20editio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35A929C1ACF43C6B8DB1323E9436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213D9-5363-4AFF-8B15-4BC94D997D7B}"/>
      </w:docPartPr>
      <w:docPartBody>
        <w:p w:rsidR="005E2272" w:rsidRDefault="00FE6003">
          <w:pPr>
            <w:pStyle w:val="235A929C1ACF43C6B8DB1323E9436118"/>
          </w:pPr>
          <w:r>
            <w:t>Abstract</w:t>
          </w:r>
        </w:p>
      </w:docPartBody>
    </w:docPart>
    <w:docPart>
      <w:docPartPr>
        <w:name w:val="5A9DDF734F394D92B998CD9D4B221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D8F57-8B3A-43AD-AB52-D378F9303848}"/>
      </w:docPartPr>
      <w:docPartBody>
        <w:p w:rsidR="005E2272" w:rsidRDefault="00FE6003">
          <w:pPr>
            <w:pStyle w:val="5A9DDF734F394D92B998CD9D4B22161F"/>
          </w:pPr>
          <w:r w:rsidRPr="005D3A03">
            <w:t>Figures title:</w:t>
          </w:r>
        </w:p>
      </w:docPartBody>
    </w:docPart>
    <w:docPart>
      <w:docPartPr>
        <w:name w:val="FB8BD3FDD7834FCE87E0F70DEEE060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538BE-CD5D-4C78-9557-0B525323E887}"/>
      </w:docPartPr>
      <w:docPartBody>
        <w:p w:rsidR="005E2272" w:rsidRDefault="005E680F" w:rsidP="005E680F">
          <w:pPr>
            <w:pStyle w:val="FB8BD3FDD7834FCE87E0F70DEEE0600F"/>
          </w:pPr>
          <w:r>
            <w:t>[Title Here, up to 12 Words, on One to Two Lines]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0F"/>
    <w:rsid w:val="00302501"/>
    <w:rsid w:val="005E2272"/>
    <w:rsid w:val="005E680F"/>
    <w:rsid w:val="00FE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5A929C1ACF43C6B8DB1323E9436118">
    <w:name w:val="235A929C1ACF43C6B8DB1323E9436118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5A9DDF734F394D92B998CD9D4B22161F">
    <w:name w:val="5A9DDF734F394D92B998CD9D4B22161F"/>
  </w:style>
  <w:style w:type="paragraph" w:customStyle="1" w:styleId="FB8BD3FDD7834FCE87E0F70DEEE0600F">
    <w:name w:val="FB8BD3FDD7834FCE87E0F70DEEE0600F"/>
    <w:rsid w:val="005E68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Benim-portfolio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DBADFB-1DDD-494B-BD57-A57FFC80C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style report (6th edition).dotx</Template>
  <TotalTime>232</TotalTime>
  <Pages>5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Milestone 2: REST API Using Java Spring Boot Framework
Grand Canyon University: CST-391
Benim-Portfolio
Safa Bayraktar
10/5/2021</vt:lpstr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3: Rest API using Express Framework
Grand Canyon University: CST-391
Benim-Portfolio
Safa Bayraktar
10/14/2021</dc:title>
  <dc:subject/>
  <dc:creator>Goktan</dc:creator>
  <cp:keywords/>
  <dc:description/>
  <cp:lastModifiedBy>Safa G Bayraktar</cp:lastModifiedBy>
  <cp:revision>2</cp:revision>
  <dcterms:created xsi:type="dcterms:W3CDTF">2021-10-06T05:42:00Z</dcterms:created>
  <dcterms:modified xsi:type="dcterms:W3CDTF">2021-10-15T06:23:00Z</dcterms:modified>
</cp:coreProperties>
</file>